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412" w:rsidRDefault="00304A6D" w:rsidP="00304A6D">
      <w:pPr>
        <w:pStyle w:val="Title"/>
      </w:pPr>
      <w:r>
        <w:t xml:space="preserve">Task 1 – Behaviour Trees </w:t>
      </w:r>
    </w:p>
    <w:p w:rsidR="00803BC5" w:rsidRDefault="00BD7313" w:rsidP="00803BC5">
      <w:pPr>
        <w:pStyle w:val="Heading1"/>
      </w:pPr>
      <w:r>
        <w:t>What are Behaviour Trees?</w:t>
      </w:r>
    </w:p>
    <w:p w:rsidR="00D327E1" w:rsidRDefault="008157CA" w:rsidP="00080B74">
      <w:r>
        <w:t>Behaviour trees define a way to intelligently control characters in video games. Behaviour trees are simple to define; they are scalable to exhibit complex AI and modular for reusability. This type of AI behaviour is goal oriented with e</w:t>
      </w:r>
      <w:r w:rsidR="004F5499">
        <w:t>ach tree attempting to achieve multiple</w:t>
      </w:r>
      <w:r>
        <w:t xml:space="preserve"> high level goal</w:t>
      </w:r>
      <w:r w:rsidR="004F5499">
        <w:t>s</w:t>
      </w:r>
      <w:r>
        <w:t xml:space="preserve">. Behaviour trees can also be linked together allowing for the implementation of complex behaviours by first defining smaller sub-behaviours. </w:t>
      </w:r>
      <w:r w:rsidR="00C32640">
        <w:t xml:space="preserve">Behaviour trees are similar to hierarchical state machines, but the main difference is that the building </w:t>
      </w:r>
      <w:r w:rsidR="00934294">
        <w:t>blocks for behaviour</w:t>
      </w:r>
      <w:r w:rsidR="00151AC8">
        <w:t>s</w:t>
      </w:r>
      <w:r w:rsidR="00934294">
        <w:t xml:space="preserve"> use</w:t>
      </w:r>
      <w:r w:rsidR="00C32640">
        <w:t xml:space="preserve"> task</w:t>
      </w:r>
      <w:r w:rsidR="00934294">
        <w:t>s rather than</w:t>
      </w:r>
      <w:r w:rsidR="00C32640">
        <w:t xml:space="preserve"> state</w:t>
      </w:r>
      <w:r w:rsidR="00934294">
        <w:t>s</w:t>
      </w:r>
      <w:r w:rsidR="00C32640">
        <w:t>.</w:t>
      </w:r>
      <w:r w:rsidR="004F5499">
        <w:t xml:space="preserve"> </w:t>
      </w:r>
    </w:p>
    <w:p w:rsidR="004F5499" w:rsidRDefault="004F5499" w:rsidP="00080B74">
      <w:r>
        <w:t>A key feature of a behaviour tree is its flow; the flow is the core functionality o</w:t>
      </w:r>
      <w:r w:rsidR="00CF7272">
        <w:t>f the tree. Every node</w:t>
      </w:r>
      <w:r>
        <w:t xml:space="preserve"> of the tree can return one of three statuses; Success, Failure or Running. </w:t>
      </w:r>
      <w:r w:rsidR="001638F8">
        <w:t xml:space="preserve">An example could be an NPC’s task is to walk to a set location, it would return success if the NPC’s position is equal to </w:t>
      </w:r>
      <w:r w:rsidR="00D97A13">
        <w:t xml:space="preserve">the destined locations position, it would return failure if the pathfinding failed or the </w:t>
      </w:r>
      <w:r w:rsidR="008D0C55">
        <w:t xml:space="preserve">if the </w:t>
      </w:r>
      <w:r w:rsidR="00D97A13">
        <w:t xml:space="preserve">NPC is stopped on the walk to the set location and it would return running if the NPC is currently carrying out the task. </w:t>
      </w:r>
      <w:r w:rsidR="00BC54A4">
        <w:t xml:space="preserve">Other nodes will wait for this task to return success or failure before they can be carried out. </w:t>
      </w:r>
    </w:p>
    <w:p w:rsidR="002154B6" w:rsidRDefault="002154B6" w:rsidP="00080B74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03A5179E" wp14:editId="6F87B5A7">
            <wp:simplePos x="0" y="0"/>
            <wp:positionH relativeFrom="column">
              <wp:posOffset>2503805</wp:posOffset>
            </wp:positionH>
            <wp:positionV relativeFrom="paragraph">
              <wp:posOffset>605155</wp:posOffset>
            </wp:positionV>
            <wp:extent cx="4079240" cy="1884680"/>
            <wp:effectExtent l="0" t="0" r="0" b="1270"/>
            <wp:wrapTight wrapText="bothSides">
              <wp:wrapPolygon edited="0">
                <wp:start x="0" y="0"/>
                <wp:lineTo x="0" y="21396"/>
                <wp:lineTo x="21486" y="21396"/>
                <wp:lineTo x="21486" y="0"/>
                <wp:lineTo x="0" y="0"/>
              </wp:wrapPolygon>
            </wp:wrapTight>
            <wp:docPr id="2" name="Picture 2" descr="imag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7C4">
        <w:t xml:space="preserve">A behaviour tree diagram consists of three main examples of nodes which are composite, decorator and leaf. A composite node is usually a high priority in the hierarchy of the diagram this is because it can have one or more children, they will process one or more </w:t>
      </w:r>
      <w:r w:rsidR="0057257D">
        <w:t>child node</w:t>
      </w:r>
      <w:r w:rsidR="005847C4">
        <w:t xml:space="preserve"> in sequence or at random. </w:t>
      </w:r>
      <w:r w:rsidR="00CA7C5E">
        <w:t>A composite nodes status is determined by its child’s statuses; for example whilst the child’s tasks are being executed the composite node will return running. A decorator node is like a composite node but instead can only have one child node. The decorator nodes function is either to transform their child’s status</w:t>
      </w:r>
      <w:r w:rsidR="00A922E8">
        <w:t xml:space="preserve"> (inverter)</w:t>
      </w:r>
      <w:r w:rsidR="00CA7C5E">
        <w:t>, to terminate the child</w:t>
      </w:r>
      <w:r w:rsidR="00A922E8">
        <w:t xml:space="preserve"> (succeeder)</w:t>
      </w:r>
      <w:r w:rsidR="00CA7C5E">
        <w:t xml:space="preserve"> or to iterate the child node</w:t>
      </w:r>
      <w:r w:rsidR="00A922E8">
        <w:t xml:space="preserve"> (repeater or repeat until fail)</w:t>
      </w:r>
      <w:r w:rsidR="00CA7C5E">
        <w:t>.</w:t>
      </w:r>
      <w:r w:rsidR="00D54BDF">
        <w:t xml:space="preserve"> A use for the decorator node is to invert the child’s status like a NOT logic gate. </w:t>
      </w:r>
      <w:r w:rsidR="00CF7272">
        <w:t xml:space="preserve">The final node example is a </w:t>
      </w:r>
      <w:r w:rsidR="009B1F7A">
        <w:t xml:space="preserve">leaf which </w:t>
      </w:r>
      <w:r>
        <w:t xml:space="preserve">cannot have a child and </w:t>
      </w:r>
      <w:r w:rsidR="009B1F7A">
        <w:t>is the lowest l</w:t>
      </w:r>
      <w:r w:rsidR="00733242">
        <w:t>evel node type in a diagram. L</w:t>
      </w:r>
      <w:r w:rsidR="009B1F7A">
        <w:t>eaf node</w:t>
      </w:r>
      <w:r w:rsidR="00733242">
        <w:t>s are the most powerful nodes because they are implemented int</w:t>
      </w:r>
      <w:r w:rsidR="00E24BB3">
        <w:t>o the video game as an AI action</w:t>
      </w:r>
      <w:r w:rsidR="00733242">
        <w:t xml:space="preserve">. </w:t>
      </w:r>
    </w:p>
    <w:p w:rsidR="00FE6759" w:rsidRDefault="00D327E1" w:rsidP="00080B74">
      <w:r>
        <w:t>In relation to game developers behaviour trees are rathe</w:t>
      </w:r>
      <w:r w:rsidR="00CA7C5E">
        <w:t xml:space="preserve">r popular, they’re </w:t>
      </w:r>
      <w:r>
        <w:t>easy to understand and are less error prone.</w:t>
      </w:r>
      <w:r w:rsidR="00A37E93">
        <w:t xml:space="preserve"> </w:t>
      </w:r>
      <w:r w:rsidR="00733242">
        <w:t>There is also a straight translation that can be drawn between a behaviour tree diagram and code</w:t>
      </w:r>
      <w:r w:rsidR="00E05658">
        <w:t xml:space="preserve"> for a </w:t>
      </w:r>
      <w:r w:rsidR="00FE6759">
        <w:t>game;</w:t>
      </w:r>
      <w:r w:rsidR="00733242">
        <w:t xml:space="preserve"> this is because composite and decorator nodes can be demons</w:t>
      </w:r>
      <w:r w:rsidR="00FE6759">
        <w:t>trated as functions,</w:t>
      </w:r>
      <w:r w:rsidR="00733242">
        <w:t xml:space="preserve"> </w:t>
      </w:r>
      <w:r w:rsidR="00FE6759">
        <w:t>l</w:t>
      </w:r>
      <w:r w:rsidR="00E05658">
        <w:t>anguage constructs such as if statements can define the flow of your code and leaf nodes act as function calls that allow the AI character to perform a task</w:t>
      </w:r>
      <w:r w:rsidR="00733242">
        <w:t xml:space="preserve">. </w:t>
      </w:r>
    </w:p>
    <w:p w:rsidR="00080B74" w:rsidRDefault="00A37E93" w:rsidP="00080B74">
      <w:r>
        <w:lastRenderedPageBreak/>
        <w:t xml:space="preserve">An example of a behaviour tree is illustrated </w:t>
      </w:r>
      <w:r w:rsidR="002E28D9">
        <w:t>below;</w:t>
      </w:r>
      <w:r>
        <w:t xml:space="preserve"> this diagram demonstrates the </w:t>
      </w:r>
      <w:r w:rsidR="002E28D9">
        <w:t>actions</w:t>
      </w:r>
      <w:r>
        <w:t xml:space="preserve"> </w:t>
      </w:r>
      <w:r w:rsidR="00F441B4">
        <w:t xml:space="preserve">an AI character would need to make when </w:t>
      </w:r>
      <w:r w:rsidR="002E28D9">
        <w:t>trying to pass through a door</w:t>
      </w:r>
      <w:r w:rsidR="00F441B4">
        <w:t>.</w:t>
      </w:r>
      <w:r w:rsidR="00D327E1">
        <w:t xml:space="preserve"> </w:t>
      </w:r>
      <w:r w:rsidR="002A53EC">
        <w:rPr>
          <w:noProof/>
          <w:lang w:eastAsia="en-GB"/>
        </w:rPr>
        <w:drawing>
          <wp:inline distT="0" distB="0" distL="0" distR="0" wp14:anchorId="4F80A086" wp14:editId="322FF251">
            <wp:extent cx="4994910" cy="2429510"/>
            <wp:effectExtent l="0" t="0" r="0" b="8890"/>
            <wp:docPr id="1" name="Picture 1" descr="Image result for behaviour tre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behaviour tree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AC8" w:rsidRDefault="00151AC8" w:rsidP="00080B74">
      <w:r>
        <w:t xml:space="preserve">Analysing the diagram you can see a range of </w:t>
      </w:r>
      <w:r w:rsidR="00D10EF8">
        <w:t xml:space="preserve">leaf nodes (AI </w:t>
      </w:r>
      <w:r>
        <w:t>tasks</w:t>
      </w:r>
      <w:r w:rsidR="00D10EF8">
        <w:t>)</w:t>
      </w:r>
      <w:r>
        <w:t xml:space="preserve"> but also sequence and selector nodes. A sequence node is </w:t>
      </w:r>
      <w:r w:rsidR="00C92D77">
        <w:t>another representation for an AND</w:t>
      </w:r>
      <w:r>
        <w:t xml:space="preserve"> logic gate</w:t>
      </w:r>
      <w:r w:rsidR="0057257D">
        <w:t>,</w:t>
      </w:r>
      <w:r w:rsidR="00C92D77">
        <w:t xml:space="preserve"> all children of the sequence must return a success in order for the parents status to also be a success, if just one child returns fail then the sequence node will also return fail. A sequence node will visit each child in order from left to right, a child must be ticked as a success or failure before the sequence node can move on. </w:t>
      </w:r>
      <w:r w:rsidR="00953465">
        <w:t xml:space="preserve">A </w:t>
      </w:r>
      <w:r w:rsidR="004948CC">
        <w:t>selector node is another representation for an OR logic gate</w:t>
      </w:r>
      <w:r w:rsidR="00A329F3">
        <w:t xml:space="preserve">, if a child’s status fails the selector node will carry on visiting the other children until it has a final status on each child. Only one child for a selector node needs to succeed for the parent to also return a success.  </w:t>
      </w:r>
    </w:p>
    <w:p w:rsidR="008157CA" w:rsidRDefault="00E67199" w:rsidP="00E67199">
      <w:pPr>
        <w:pStyle w:val="Heading1"/>
      </w:pPr>
      <w:r>
        <w:t xml:space="preserve">Behaviour Trees Compared to </w:t>
      </w:r>
      <w:r w:rsidR="00FB584E">
        <w:t>HTN and GOAP</w:t>
      </w:r>
      <w:r>
        <w:t xml:space="preserve"> </w:t>
      </w:r>
    </w:p>
    <w:p w:rsidR="008875E2" w:rsidRDefault="008520B1" w:rsidP="008875E2">
      <w:r>
        <w:t>L</w:t>
      </w:r>
      <w:r w:rsidR="00F952CF">
        <w:t>ooking at</w:t>
      </w:r>
      <w:r>
        <w:t xml:space="preserve"> BTs, HTN and GOAP</w:t>
      </w:r>
      <w:r w:rsidR="00F952CF">
        <w:t xml:space="preserve"> </w:t>
      </w:r>
      <w:r>
        <w:t xml:space="preserve">in </w:t>
      </w:r>
      <w:r w:rsidR="00F952CF">
        <w:t>their d</w:t>
      </w:r>
      <w:r w:rsidR="00EB0F84">
        <w:t>esign you can see that they all follow</w:t>
      </w:r>
      <w:r w:rsidR="00F952CF">
        <w:t xml:space="preserve"> a plan. </w:t>
      </w:r>
      <w:r w:rsidR="00E51149">
        <w:t>All these methods look at creating a diagram; this is to help the AI decide the best approach to completing a general task</w:t>
      </w:r>
      <w:r w:rsidR="009C1CAE">
        <w:t>,</w:t>
      </w:r>
      <w:r w:rsidR="00E51149">
        <w:t xml:space="preserve"> which is composed of simpler more specific tasks. </w:t>
      </w:r>
      <w:r w:rsidR="00292486">
        <w:t xml:space="preserve">These behaviours </w:t>
      </w:r>
      <w:r w:rsidR="00E51149">
        <w:t xml:space="preserve">work in hierarchy </w:t>
      </w:r>
      <w:r w:rsidR="009C1CAE">
        <w:t>allowing the tasks to be prioritised and integrate with each other as a parent or a child.</w:t>
      </w:r>
      <w:r w:rsidR="00EB5B1A">
        <w:t xml:space="preserve"> But this is where you can start to see some key differences in their design, for example a GOAP design only allows a parent to have one child</w:t>
      </w:r>
      <w:r w:rsidR="008875E2">
        <w:t>,</w:t>
      </w:r>
      <w:r w:rsidR="00EB5B1A">
        <w:t xml:space="preserve"> </w:t>
      </w:r>
      <w:r w:rsidR="008875E2">
        <w:t>the parent world state is the world state</w:t>
      </w:r>
      <w:r w:rsidR="001D5BA7" w:rsidRPr="008875E2">
        <w:t xml:space="preserve"> of the previously executed Action after it has applied its effects.</w:t>
      </w:r>
      <w:r w:rsidR="008875E2">
        <w:t xml:space="preserve"> Whereas with BTs and HTNs most parent nodes or actions can have multiple children, this allows the AI to be more diverse with their approach. Also </w:t>
      </w:r>
      <w:r w:rsidR="007F6155">
        <w:t>the behaviours</w:t>
      </w:r>
      <w:r w:rsidR="008875E2">
        <w:t xml:space="preserve"> all </w:t>
      </w:r>
      <w:r w:rsidR="001D5BA7">
        <w:t>work in sequence to complete a task but in different ways, for HTN the sequence of execution is based on what conditions the AI has met. For GOAP the world state uses a spanning tree to determine the most efficient sequence to complete the tasks in, whereas BTs are simpler</w:t>
      </w:r>
      <w:r w:rsidR="008512ED">
        <w:t>,</w:t>
      </w:r>
      <w:r w:rsidR="001D5BA7">
        <w:t xml:space="preserve"> the sequence just reads from left to right.</w:t>
      </w:r>
      <w:r w:rsidR="00BF466C">
        <w:t xml:space="preserve"> BTs are also more advance</w:t>
      </w:r>
      <w:r w:rsidR="00FB0039">
        <w:t>d</w:t>
      </w:r>
      <w:r w:rsidR="00BF466C">
        <w:t xml:space="preserve"> in some ways because they allow the user to use a selector instead of a sequence if desired.</w:t>
      </w:r>
    </w:p>
    <w:p w:rsidR="00BF466C" w:rsidRDefault="008512ED" w:rsidP="008875E2">
      <w:r>
        <w:t>L</w:t>
      </w:r>
      <w:r w:rsidR="00BF466C">
        <w:t>ooking at impl</w:t>
      </w:r>
      <w:r w:rsidR="005B252D">
        <w:t>ementation</w:t>
      </w:r>
      <w:r>
        <w:t>,</w:t>
      </w:r>
      <w:r w:rsidR="00816D22">
        <w:t xml:space="preserve"> BTs </w:t>
      </w:r>
      <w:r w:rsidR="005A1824">
        <w:t>are simple to implement, the BT diagrams allow for a straight conversion to code. But with HTN it is more complex to implement this is because there are different types of tasks to implement</w:t>
      </w:r>
      <w:r w:rsidR="00FB0039">
        <w:t>, as well these tasks need to communicate correctly with the</w:t>
      </w:r>
      <w:r w:rsidR="005A1824">
        <w:t xml:space="preserve"> wo</w:t>
      </w:r>
      <w:r w:rsidR="00245421">
        <w:t xml:space="preserve">rld state. Implementing HTN is very similar to GOAP, except GOAP uses a more complex world state in using atoms to </w:t>
      </w:r>
      <w:r w:rsidR="00231328">
        <w:t>guess</w:t>
      </w:r>
      <w:r w:rsidR="000E1BF5">
        <w:t xml:space="preserve"> how close the Node is to the g</w:t>
      </w:r>
      <w:r w:rsidR="00245421" w:rsidRPr="00C96E27">
        <w:t>oal</w:t>
      </w:r>
      <w:r w:rsidR="00231328">
        <w:t>.</w:t>
      </w:r>
    </w:p>
    <w:p w:rsidR="00C2102E" w:rsidRDefault="00F8512C" w:rsidP="00C2102E">
      <w:r>
        <w:lastRenderedPageBreak/>
        <w:t>Moving onto application of AI behaviours</w:t>
      </w:r>
      <w:r w:rsidR="00090772">
        <w:t>,</w:t>
      </w:r>
      <w:r>
        <w:t xml:space="preserve"> the best scenarios for a BT to be used would be when an AI is performing a general task with a few variables to consider, whereas a scenario for HTN is applied like a BT but when the NPC needs to reason about its approach.  </w:t>
      </w:r>
      <w:r w:rsidR="008C789F">
        <w:t>GOAP is best applicable when there are a lot of pathways to take i</w:t>
      </w:r>
      <w:r w:rsidR="008520B1">
        <w:t xml:space="preserve">n order to reach a certain goal. </w:t>
      </w:r>
      <w:r w:rsidR="004C4364">
        <w:t xml:space="preserve">In regards to these behaviours performance GOAP would be the most efficient </w:t>
      </w:r>
      <w:r w:rsidR="00312C9B">
        <w:t>because of its ability to find the quickest route to achieve</w:t>
      </w:r>
      <w:r w:rsidR="00086C89">
        <w:t xml:space="preserve"> a</w:t>
      </w:r>
      <w:r w:rsidR="00312C9B">
        <w:t xml:space="preserve"> goal. </w:t>
      </w:r>
      <w:r w:rsidR="005F06AA">
        <w:t>HTN on the other hand would perform better when there are multiple AI’s using the same behaviour</w:t>
      </w:r>
      <w:r w:rsidR="00090772">
        <w:t xml:space="preserve"> </w:t>
      </w:r>
      <w:r w:rsidR="005F06AA">
        <w:t xml:space="preserve">because of the way the world state works allowing for fewer resources to be required. Finally behaviour trees perform best when an NPC is left in a unique situation; this allows developers a lot more freedom to create a better playing experience for the user.  </w:t>
      </w:r>
    </w:p>
    <w:p w:rsidR="00C96E27" w:rsidRPr="00C96E27" w:rsidRDefault="00C96E27" w:rsidP="00C96E27"/>
    <w:p w:rsidR="00C96E27" w:rsidRPr="00C96E27" w:rsidRDefault="00C96E27" w:rsidP="00C96E27"/>
    <w:p w:rsidR="00C96E27" w:rsidRPr="00C96E27" w:rsidRDefault="00C96E27" w:rsidP="00C96E27"/>
    <w:p w:rsidR="00C96E27" w:rsidRPr="00C96E27" w:rsidRDefault="00C96E27" w:rsidP="00C96E27"/>
    <w:p w:rsidR="00C96E27" w:rsidRPr="00C96E27" w:rsidRDefault="00C96E27" w:rsidP="00C96E27"/>
    <w:p w:rsidR="00E05E41" w:rsidRPr="00E05E41" w:rsidRDefault="00E05E41" w:rsidP="00E05E41"/>
    <w:p w:rsidR="00C9457B" w:rsidRDefault="00C9457B" w:rsidP="00C9457B">
      <w:pPr>
        <w:ind w:left="360"/>
      </w:pPr>
    </w:p>
    <w:p w:rsidR="00C2102E" w:rsidRDefault="00C2102E">
      <w:r>
        <w:br w:type="page"/>
      </w:r>
    </w:p>
    <w:p w:rsidR="00085CFD" w:rsidRDefault="003C6FB8" w:rsidP="00C2102E">
      <w:pPr>
        <w:pStyle w:val="Title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-828040</wp:posOffset>
            </wp:positionH>
            <wp:positionV relativeFrom="paragraph">
              <wp:posOffset>3985260</wp:posOffset>
            </wp:positionV>
            <wp:extent cx="7382510" cy="3055620"/>
            <wp:effectExtent l="0" t="0" r="8890" b="0"/>
            <wp:wrapTight wrapText="bothSides">
              <wp:wrapPolygon edited="0">
                <wp:start x="0" y="0"/>
                <wp:lineTo x="0" y="21411"/>
                <wp:lineTo x="21570" y="21411"/>
                <wp:lineTo x="2157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2" r="29005" b="6402"/>
                    <a:stretch/>
                  </pic:blipFill>
                  <pic:spPr bwMode="auto">
                    <a:xfrm>
                      <a:off x="0" y="0"/>
                      <a:ext cx="7382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FD">
        <w:rPr>
          <w:noProof/>
          <w:lang w:eastAsia="en-GB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-845820</wp:posOffset>
            </wp:positionH>
            <wp:positionV relativeFrom="paragraph">
              <wp:posOffset>708660</wp:posOffset>
            </wp:positionV>
            <wp:extent cx="7402830" cy="3093720"/>
            <wp:effectExtent l="0" t="0" r="7620" b="0"/>
            <wp:wrapTight wrapText="bothSides">
              <wp:wrapPolygon edited="0">
                <wp:start x="0" y="0"/>
                <wp:lineTo x="0" y="21414"/>
                <wp:lineTo x="21567" y="21414"/>
                <wp:lineTo x="2156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8" r="28739" b="6638"/>
                    <a:stretch/>
                  </pic:blipFill>
                  <pic:spPr bwMode="auto">
                    <a:xfrm>
                      <a:off x="0" y="0"/>
                      <a:ext cx="740283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02E">
        <w:t>Task 2 – Screenshots</w:t>
      </w:r>
    </w:p>
    <w:p w:rsidR="00085CFD" w:rsidRPr="00085CFD" w:rsidRDefault="00085CFD" w:rsidP="00085CFD"/>
    <w:p w:rsidR="00085CFD" w:rsidRPr="00085CFD" w:rsidRDefault="00085CFD" w:rsidP="00085CFD">
      <w:r>
        <w:t xml:space="preserve">Here are two screenshots of the console within Unity. In this console it displays each selector, sequence and leaf. For each node it will display whether the action has returned a success, failure or is currently running. </w:t>
      </w:r>
    </w:p>
    <w:p w:rsidR="00085CFD" w:rsidRPr="00085CFD" w:rsidRDefault="00085CFD" w:rsidP="00085CFD"/>
    <w:p w:rsidR="00085CFD" w:rsidRPr="00085CFD" w:rsidRDefault="00085CFD" w:rsidP="00085CFD"/>
    <w:p w:rsidR="00085CFD" w:rsidRPr="00085CFD" w:rsidRDefault="003C6FB8" w:rsidP="003C6FB8">
      <w:pPr>
        <w:pStyle w:val="Title"/>
      </w:pPr>
      <w:r>
        <w:lastRenderedPageBreak/>
        <w:t xml:space="preserve">Task 2 – Testing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4172"/>
        <w:gridCol w:w="3006"/>
      </w:tblGrid>
      <w:tr w:rsidR="003C6FB8" w:rsidTr="003C6FB8">
        <w:tc>
          <w:tcPr>
            <w:tcW w:w="1838" w:type="dxa"/>
          </w:tcPr>
          <w:p w:rsidR="003C6FB8" w:rsidRPr="003C6FB8" w:rsidRDefault="003C6FB8" w:rsidP="00085CFD">
            <w:pPr>
              <w:rPr>
                <w:b/>
              </w:rPr>
            </w:pPr>
            <w:r w:rsidRPr="003C6FB8">
              <w:rPr>
                <w:b/>
              </w:rPr>
              <w:t>Test</w:t>
            </w:r>
          </w:p>
        </w:tc>
        <w:tc>
          <w:tcPr>
            <w:tcW w:w="4172" w:type="dxa"/>
          </w:tcPr>
          <w:p w:rsidR="003C6FB8" w:rsidRPr="003C6FB8" w:rsidRDefault="003C6FB8" w:rsidP="00085CFD">
            <w:pPr>
              <w:rPr>
                <w:b/>
              </w:rPr>
            </w:pPr>
            <w:r w:rsidRPr="003C6FB8">
              <w:rPr>
                <w:b/>
              </w:rPr>
              <w:t>Expected Outcome</w:t>
            </w:r>
          </w:p>
        </w:tc>
        <w:tc>
          <w:tcPr>
            <w:tcW w:w="3006" w:type="dxa"/>
          </w:tcPr>
          <w:p w:rsidR="003C6FB8" w:rsidRPr="003C6FB8" w:rsidRDefault="003C6FB8" w:rsidP="00085CFD">
            <w:pPr>
              <w:rPr>
                <w:b/>
              </w:rPr>
            </w:pPr>
            <w:r w:rsidRPr="003C6FB8">
              <w:rPr>
                <w:b/>
              </w:rPr>
              <w:t>Actual Outcome</w:t>
            </w:r>
          </w:p>
        </w:tc>
      </w:tr>
      <w:tr w:rsidR="003C6FB8" w:rsidTr="003C6FB8">
        <w:tc>
          <w:tcPr>
            <w:tcW w:w="1838" w:type="dxa"/>
          </w:tcPr>
          <w:p w:rsidR="003C6FB8" w:rsidRDefault="003C6FB8" w:rsidP="00085CFD">
            <w:r>
              <w:t xml:space="preserve">Patrolling </w:t>
            </w:r>
          </w:p>
        </w:tc>
        <w:tc>
          <w:tcPr>
            <w:tcW w:w="4172" w:type="dxa"/>
          </w:tcPr>
          <w:p w:rsidR="003C6FB8" w:rsidRDefault="003C6FB8" w:rsidP="00085CFD">
            <w:r>
              <w:t>In the sequence node it is expected to return successful after the wolf has searched and moved to a rabbit using a perception system.</w:t>
            </w:r>
          </w:p>
        </w:tc>
        <w:tc>
          <w:tcPr>
            <w:tcW w:w="3006" w:type="dxa"/>
          </w:tcPr>
          <w:p w:rsidR="003C6FB8" w:rsidRDefault="003C6FB8" w:rsidP="00085CFD">
            <w:r>
              <w:t xml:space="preserve">The sequence node returns successful after both leaves return successful but not using </w:t>
            </w:r>
            <w:r w:rsidR="00670476">
              <w:t>the perception system correctly.</w:t>
            </w:r>
          </w:p>
        </w:tc>
      </w:tr>
      <w:tr w:rsidR="003C6FB8" w:rsidTr="003C6FB8">
        <w:tc>
          <w:tcPr>
            <w:tcW w:w="1838" w:type="dxa"/>
          </w:tcPr>
          <w:p w:rsidR="003C6FB8" w:rsidRDefault="003C6FB8" w:rsidP="00085CFD">
            <w:r>
              <w:t>Feeding</w:t>
            </w:r>
          </w:p>
        </w:tc>
        <w:tc>
          <w:tcPr>
            <w:tcW w:w="4172" w:type="dxa"/>
          </w:tcPr>
          <w:p w:rsidR="003C6FB8" w:rsidRDefault="00670476" w:rsidP="00085CFD">
            <w:r>
              <w:t>In this selector node it should at least return one leaf as successful in each BT tick.</w:t>
            </w:r>
          </w:p>
        </w:tc>
        <w:tc>
          <w:tcPr>
            <w:tcW w:w="3006" w:type="dxa"/>
          </w:tcPr>
          <w:p w:rsidR="003C6FB8" w:rsidRDefault="00670476" w:rsidP="00085CFD">
            <w:r>
              <w:t>It returns successful or running at least once in each tick.</w:t>
            </w:r>
          </w:p>
        </w:tc>
      </w:tr>
      <w:tr w:rsidR="003C6FB8" w:rsidTr="003C6FB8">
        <w:tc>
          <w:tcPr>
            <w:tcW w:w="1838" w:type="dxa"/>
          </w:tcPr>
          <w:p w:rsidR="003C6FB8" w:rsidRDefault="003C6FB8" w:rsidP="00085CFD">
            <w:r>
              <w:t>Search</w:t>
            </w:r>
          </w:p>
        </w:tc>
        <w:tc>
          <w:tcPr>
            <w:tcW w:w="4172" w:type="dxa"/>
          </w:tcPr>
          <w:p w:rsidR="003C6FB8" w:rsidRDefault="00670476" w:rsidP="00085CFD">
            <w:r>
              <w:t>Uses a perception system to locate and face towards a rabbit.</w:t>
            </w:r>
          </w:p>
        </w:tc>
        <w:tc>
          <w:tcPr>
            <w:tcW w:w="3006" w:type="dxa"/>
          </w:tcPr>
          <w:p w:rsidR="003C6FB8" w:rsidRDefault="00670476" w:rsidP="00085CFD">
            <w:r>
              <w:t xml:space="preserve">Wolf faces towards player and uses senses but line isn’t drawn to the rabbit. </w:t>
            </w:r>
          </w:p>
        </w:tc>
      </w:tr>
      <w:tr w:rsidR="003C6FB8" w:rsidTr="003C6FB8">
        <w:tc>
          <w:tcPr>
            <w:tcW w:w="1838" w:type="dxa"/>
          </w:tcPr>
          <w:p w:rsidR="003C6FB8" w:rsidRDefault="003C6FB8" w:rsidP="00085CFD">
            <w:r>
              <w:t>Move</w:t>
            </w:r>
          </w:p>
        </w:tc>
        <w:tc>
          <w:tcPr>
            <w:tcW w:w="4172" w:type="dxa"/>
          </w:tcPr>
          <w:p w:rsidR="003C6FB8" w:rsidRDefault="00FC4B54" w:rsidP="00085CFD">
            <w:r>
              <w:t>Wolf moves towards located rabbit.</w:t>
            </w:r>
          </w:p>
        </w:tc>
        <w:tc>
          <w:tcPr>
            <w:tcW w:w="3006" w:type="dxa"/>
          </w:tcPr>
          <w:p w:rsidR="003C6FB8" w:rsidRDefault="00FC4B54" w:rsidP="00085CFD">
            <w:r>
              <w:t xml:space="preserve">The wolf did move towards the rabbit’s location but not with an offset. </w:t>
            </w:r>
          </w:p>
        </w:tc>
      </w:tr>
      <w:tr w:rsidR="003C6FB8" w:rsidTr="003C6FB8">
        <w:tc>
          <w:tcPr>
            <w:tcW w:w="1838" w:type="dxa"/>
          </w:tcPr>
          <w:p w:rsidR="003C6FB8" w:rsidRDefault="003C6FB8" w:rsidP="00085CFD">
            <w:r>
              <w:t>Kill</w:t>
            </w:r>
          </w:p>
        </w:tc>
        <w:tc>
          <w:tcPr>
            <w:tcW w:w="4172" w:type="dxa"/>
          </w:tcPr>
          <w:p w:rsidR="003C6FB8" w:rsidRDefault="00FC4B54" w:rsidP="00085CFD">
            <w:r>
              <w:t>The wolf destroys the rabbit’s game object when they’re positions equal the same.</w:t>
            </w:r>
          </w:p>
        </w:tc>
        <w:tc>
          <w:tcPr>
            <w:tcW w:w="3006" w:type="dxa"/>
          </w:tcPr>
          <w:p w:rsidR="003C6FB8" w:rsidRDefault="00FC4B54" w:rsidP="00085CFD">
            <w:r>
              <w:t>This test met its expected outcome.</w:t>
            </w:r>
          </w:p>
        </w:tc>
      </w:tr>
      <w:tr w:rsidR="003C6FB8" w:rsidTr="003C6FB8">
        <w:tc>
          <w:tcPr>
            <w:tcW w:w="1838" w:type="dxa"/>
          </w:tcPr>
          <w:p w:rsidR="003C6FB8" w:rsidRDefault="003C6FB8" w:rsidP="00085CFD">
            <w:r>
              <w:t>Howl</w:t>
            </w:r>
          </w:p>
        </w:tc>
        <w:tc>
          <w:tcPr>
            <w:tcW w:w="4172" w:type="dxa"/>
          </w:tcPr>
          <w:p w:rsidR="003C6FB8" w:rsidRDefault="00FC4B54" w:rsidP="00085CFD">
            <w:r>
              <w:t>When there are no rabbits left to kill then the wolf howls once.</w:t>
            </w:r>
          </w:p>
        </w:tc>
        <w:tc>
          <w:tcPr>
            <w:tcW w:w="3006" w:type="dxa"/>
          </w:tcPr>
          <w:p w:rsidR="003C6FB8" w:rsidRDefault="00FC4B54" w:rsidP="00085CFD">
            <w:r>
              <w:t xml:space="preserve">Once kill returns failure then the howl leaf begins and will only howl once based on the howl count. </w:t>
            </w:r>
          </w:p>
        </w:tc>
      </w:tr>
      <w:tr w:rsidR="003C6FB8" w:rsidTr="003C6FB8">
        <w:tc>
          <w:tcPr>
            <w:tcW w:w="1838" w:type="dxa"/>
          </w:tcPr>
          <w:p w:rsidR="003C6FB8" w:rsidRDefault="003C6FB8" w:rsidP="00085CFD">
            <w:r>
              <w:t xml:space="preserve">Return to cave </w:t>
            </w:r>
          </w:p>
        </w:tc>
        <w:tc>
          <w:tcPr>
            <w:tcW w:w="4172" w:type="dxa"/>
          </w:tcPr>
          <w:p w:rsidR="003C6FB8" w:rsidRDefault="00FC4B54" w:rsidP="00085CFD">
            <w:r>
              <w:t xml:space="preserve">Once the wolf has finished howling he then will move back to his cave and then the behaviour tree will end. </w:t>
            </w:r>
          </w:p>
        </w:tc>
        <w:tc>
          <w:tcPr>
            <w:tcW w:w="3006" w:type="dxa"/>
          </w:tcPr>
          <w:p w:rsidR="003C6FB8" w:rsidRDefault="00FC4B54" w:rsidP="00085CFD">
            <w:r>
              <w:t>This test met its expected outcome.</w:t>
            </w:r>
          </w:p>
        </w:tc>
      </w:tr>
    </w:tbl>
    <w:p w:rsidR="00085CFD" w:rsidRDefault="00085CFD" w:rsidP="00085CFD"/>
    <w:p w:rsidR="005033E4" w:rsidRDefault="005033E4" w:rsidP="00085CFD"/>
    <w:p w:rsidR="005033E4" w:rsidRDefault="005033E4" w:rsidP="005033E4">
      <w:pPr>
        <w:pStyle w:val="Title"/>
      </w:pPr>
      <w:r>
        <w:t>Task 2 – Scripts</w:t>
      </w:r>
    </w:p>
    <w:p w:rsidR="005033E4" w:rsidRDefault="00C54E75" w:rsidP="005033E4">
      <w:pPr>
        <w:pStyle w:val="Heading1"/>
      </w:pPr>
      <w:proofErr w:type="spellStart"/>
      <w:r>
        <w:t>BTController</w:t>
      </w:r>
      <w:proofErr w:type="spell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UnityEngine.AI;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BTController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BTController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Transform</w:t>
      </w:r>
      <w:r>
        <w:rPr>
          <w:rFonts w:ascii="Consolas" w:hAnsi="Consolas" w:cs="Consolas"/>
          <w:color w:val="000000"/>
          <w:sz w:val="19"/>
          <w:szCs w:val="19"/>
        </w:rPr>
        <w:t xml:space="preserve"> Rabbit1;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Transform</w:t>
      </w:r>
      <w:r>
        <w:rPr>
          <w:rFonts w:ascii="Consolas" w:hAnsi="Consolas" w:cs="Consolas"/>
          <w:color w:val="000000"/>
          <w:sz w:val="19"/>
          <w:szCs w:val="19"/>
        </w:rPr>
        <w:t xml:space="preserve"> cave;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Rabbit01;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speed = 5.0f;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move;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frontRange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10.0f;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frontAngle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30.0f; </w:t>
      </w:r>
      <w:r>
        <w:rPr>
          <w:rFonts w:ascii="Consolas" w:hAnsi="Consolas" w:cs="Consolas"/>
          <w:color w:val="008000"/>
          <w:sz w:val="19"/>
          <w:szCs w:val="19"/>
        </w:rPr>
        <w:t xml:space="preserve">// if angle between forward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less than this, the target is at front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2.0f;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Awake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behaviourTree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CreateBehaviourTree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behaviourState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();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speed *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>.deltaTime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btcontroller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BTController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();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IsPlayerWithinPerceptionRange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RaycastHit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hit;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Physics</w:t>
      </w:r>
      <w:r>
        <w:rPr>
          <w:rFonts w:ascii="Consolas" w:hAnsi="Consolas" w:cs="Consolas"/>
          <w:color w:val="000000"/>
          <w:sz w:val="19"/>
          <w:szCs w:val="19"/>
        </w:rPr>
        <w:t>.Linecast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Rabbit1.position,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hit))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hit.transform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Rabbit1.transform)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hit.distance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.DrawLine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Rabbit1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hit.transform.gameObject.GetComponent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BTController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).transform;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Rabbit01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hit.transform.gameObject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hit.distance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frontRange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.Angle(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transform.forward,hit.transform.position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frontAngle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.DrawLine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Rabbit1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hit.transform.gameObject.GetComponent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BTController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).transform;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Rabbit01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hit.transform.gameObject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behaviourState.RabbitCount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r>
        <w:rPr>
          <w:rFonts w:ascii="Consolas" w:hAnsi="Consolas" w:cs="Consolas"/>
          <w:color w:val="000000"/>
          <w:sz w:val="19"/>
          <w:szCs w:val="19"/>
        </w:rPr>
        <w:t>.FindGameObjectsWithTag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"Rabbit"</w:t>
      </w:r>
      <w:r>
        <w:rPr>
          <w:rFonts w:ascii="Consolas" w:hAnsi="Consolas" w:cs="Consolas"/>
          <w:color w:val="000000"/>
          <w:sz w:val="19"/>
          <w:szCs w:val="19"/>
        </w:rPr>
        <w:t>).Length;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(Rabbit1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IsPlayerWithinPerceptionRange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Searches for Rabbit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behaviourState.FindRabbit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Quaternion</w:t>
      </w:r>
      <w:r>
        <w:rPr>
          <w:rFonts w:ascii="Consolas" w:hAnsi="Consolas" w:cs="Consolas"/>
          <w:color w:val="000000"/>
          <w:sz w:val="19"/>
          <w:szCs w:val="19"/>
        </w:rPr>
        <w:t>.RotateTowards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Rabbit1.rotation, 0.4f);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Moves to Rabbit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behaviourState.MovetoRabbit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behaviourState.FindRabbit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.MoveTowards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Rabbit1.position, move);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behaviourState.RabbitCount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1)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Rabbit1.position)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behaviourState.MovetoRabbit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Destroy (Rabbit01);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Rabbit1.rotation)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behaviourState.FindRabbit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Kill Rabbit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behaviourState.RabbitCount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behaviourState.KillRabbit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behaviourState.KillRabbit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behaviourState.howl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behaviourState.howlCount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behaviourState.howl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Quaternion</w:t>
      </w:r>
      <w:r>
        <w:rPr>
          <w:rFonts w:ascii="Consolas" w:hAnsi="Consolas" w:cs="Consolas"/>
          <w:color w:val="000000"/>
          <w:sz w:val="19"/>
          <w:szCs w:val="19"/>
        </w:rPr>
        <w:t>.RotateTowards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cave.rotation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0.9f);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cave.rotation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.MoveTowards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cave.position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move);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cave.position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behaviourState.ReturntoCave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behaviourState.BTEnd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 xml:space="preserve">"Behaviour Tree has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Ended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btcontroller.enabled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FixedUpdate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behaviourTree.Behave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behaviourState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CreateBehaviourTree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Sequence</w:t>
      </w:r>
      <w:r>
        <w:rPr>
          <w:rFonts w:ascii="Consolas" w:hAnsi="Consolas" w:cs="Consolas"/>
          <w:color w:val="000000"/>
          <w:sz w:val="19"/>
          <w:szCs w:val="19"/>
        </w:rPr>
        <w:t xml:space="preserve"> Patrolling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Sequence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"Patrolling"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Search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Move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Selector</w:t>
      </w:r>
      <w:r>
        <w:rPr>
          <w:rFonts w:ascii="Consolas" w:hAnsi="Consolas" w:cs="Consolas"/>
          <w:color w:val="000000"/>
          <w:sz w:val="19"/>
          <w:szCs w:val="19"/>
        </w:rPr>
        <w:t xml:space="preserve"> Feeding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Selector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"Feeding"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Kill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Howl</w:t>
      </w:r>
      <w:r>
        <w:rPr>
          <w:rFonts w:ascii="Consolas" w:hAnsi="Consolas" w:cs="Consolas"/>
          <w:color w:val="000000"/>
          <w:sz w:val="19"/>
          <w:szCs w:val="19"/>
        </w:rPr>
        <w:t xml:space="preserve"> (),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Cave</w:t>
      </w:r>
      <w:r>
        <w:rPr>
          <w:rFonts w:ascii="Consolas" w:hAnsi="Consolas" w:cs="Consolas"/>
          <w:color w:val="000000"/>
          <w:sz w:val="19"/>
          <w:szCs w:val="19"/>
        </w:rPr>
        <w:t xml:space="preserve"> ());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Sequence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Sequence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MainCheck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Patrolling, Feeding);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Repeater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repeater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Repeater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repeater;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Pr="00C54E75" w:rsidRDefault="00C54E75" w:rsidP="00C54E75"/>
    <w:p w:rsidR="00085CFD" w:rsidRDefault="00C54E75" w:rsidP="00C54E75">
      <w:pPr>
        <w:pStyle w:val="Heading1"/>
      </w:pPr>
      <w:r>
        <w:t>Context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BehaviourState</w:t>
      </w:r>
      <w:proofErr w:type="spell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MovetoRabbit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KillRabbit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howl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ReturntoCave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howlCount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RabbitCount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pStyle w:val="Heading1"/>
      </w:pPr>
      <w:r>
        <w:t>Search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Search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Leaf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OnBehave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BehaviourState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state)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)state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context.FindRabbit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"Finding Rabbit"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.RUNNING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context.FindRabbit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"Found Rabbit"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.FAILURE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pStyle w:val="Heading1"/>
      </w:pPr>
      <w:r>
        <w:t>Move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Move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Leaf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OnBehave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BehaviourState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state)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)state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context.MovetoRabbit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"Moving to Rabbit"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.RUNNING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context.MovetoRabbit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.FAILURE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pStyle w:val="Heading1"/>
      </w:pPr>
      <w:r>
        <w:t>Kill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Kill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Leaf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OnBehave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BehaviourState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state)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)state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context.KillRabbit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"Kill Rabbit"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"Killed Rabbit"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.FAILURE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/>
    <w:p w:rsidR="00C54E75" w:rsidRDefault="00C54E75" w:rsidP="00C54E75">
      <w:pPr>
        <w:pStyle w:val="Heading1"/>
      </w:pPr>
      <w:r>
        <w:t>Howl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Howl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Leaf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OnBehave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BehaviourState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state)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)state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context.howl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"Howl"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context.howlCount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.FAILURE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/>
    <w:p w:rsidR="00C54E75" w:rsidRDefault="00C54E75" w:rsidP="00C54E75">
      <w:pPr>
        <w:pStyle w:val="Heading1"/>
      </w:pPr>
      <w:r>
        <w:t>Cave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Cave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Leaf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OnBehave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BehaviourState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state)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Context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)state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context.ReturntoCave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 Cave"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context.BTEnd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context.ReturntoCave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"Returning to Cave"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.RUNNING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NodeStatus</w:t>
      </w:r>
      <w:r>
        <w:rPr>
          <w:rFonts w:ascii="Consolas" w:hAnsi="Consolas" w:cs="Consolas"/>
          <w:color w:val="000000"/>
          <w:sz w:val="19"/>
          <w:szCs w:val="19"/>
        </w:rPr>
        <w:t>.FAILURE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pStyle w:val="Heading1"/>
      </w:pPr>
      <w:proofErr w:type="spellStart"/>
      <w:r>
        <w:t>PerceptionManager</w:t>
      </w:r>
      <w:proofErr w:type="spell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Perception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Wolves;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StimBuffer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Rabbits;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Awake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Wolves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StimBuffer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Rabbits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GetRabbits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 xml:space="preserve"> ()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StartCoroutine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StimulusCheck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GetRabbits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tempAI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r>
        <w:rPr>
          <w:rFonts w:ascii="Consolas" w:hAnsi="Consolas" w:cs="Consolas"/>
          <w:color w:val="000000"/>
          <w:sz w:val="19"/>
          <w:szCs w:val="19"/>
        </w:rPr>
        <w:t>.FindGameObjectsWithTag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"Rabbit"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chars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tempAI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chars;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registry)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Wolves.Add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registry);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stimulus)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StimBuffer.Add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stimulus);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StimulusCheck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WaitForSeconds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(0.1f);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GenerateVisualStims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ProcessStimBuffer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StartCoroutine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StimulusCheck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 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ProcessStimBuffer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perceptionTracker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Wolves)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perceptionTracker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 xml:space="preserve">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StimBuffer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(Filter(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perceptionTracker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W, s))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s.StimType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StimulusTypes</w:t>
      </w:r>
      <w:r>
        <w:rPr>
          <w:rFonts w:ascii="Consolas" w:hAnsi="Consolas" w:cs="Consolas"/>
          <w:color w:val="000000"/>
          <w:sz w:val="19"/>
          <w:szCs w:val="19"/>
        </w:rPr>
        <w:t>.AudioMovement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||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s.StimType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StimulusTypes</w:t>
      </w:r>
      <w:r>
        <w:rPr>
          <w:rFonts w:ascii="Consolas" w:hAnsi="Consolas" w:cs="Consolas"/>
          <w:color w:val="000000"/>
          <w:sz w:val="19"/>
          <w:szCs w:val="19"/>
        </w:rPr>
        <w:t>.AudioAttack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distance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Mathf</w:t>
      </w:r>
      <w:r>
        <w:rPr>
          <w:rFonts w:ascii="Consolas" w:hAnsi="Consolas" w:cs="Consolas"/>
          <w:color w:val="000000"/>
          <w:sz w:val="19"/>
          <w:szCs w:val="19"/>
        </w:rPr>
        <w:t>.Abs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s.stimLoc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).magnitude);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distance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s.stimRadius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perceptionTracker.FilteredStimulus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s.StimType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StimulusTypes</w:t>
      </w:r>
      <w:r>
        <w:rPr>
          <w:rFonts w:ascii="Consolas" w:hAnsi="Consolas" w:cs="Consolas"/>
          <w:color w:val="000000"/>
          <w:sz w:val="19"/>
          <w:szCs w:val="19"/>
        </w:rPr>
        <w:t>.VisualCanSee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s.stimSecondary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W)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perceptionTracker.FilteredStimulus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StimBuffer.Clear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GenerateVisualStims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Wolves)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Rabbits)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CanSeeWolves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w.transform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r.transform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w != r)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{                   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StimBuffer.Add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PerceptionStimulus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PerceptionStimulus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StimulusTypes</w:t>
      </w:r>
      <w:r>
        <w:rPr>
          <w:rFonts w:ascii="Consolas" w:hAnsi="Consolas" w:cs="Consolas"/>
          <w:color w:val="000000"/>
          <w:sz w:val="19"/>
          <w:szCs w:val="19"/>
        </w:rPr>
        <w:t xml:space="preserve">.VisualCanSee, 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0f, w));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BTController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).Rabbit01 = r;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CanSeeWolves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Transform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Transform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Dir)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CharacterController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&gt;().height;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WolfSenses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wolfSenses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WolfSenses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Dir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DistanceToRabbit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.Distance(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wolfSenses.sightRange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DistanceToRabbit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angle =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.Angle(Dir,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Reg.forward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angle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.Abs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(angle);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(angle &lt;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wolfSenses.viewAngle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2))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RaycastHit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&lt;&lt; 9;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coverMask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&lt;&lt; 8;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&lt;&lt; 10;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mask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coverMask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CharacterController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&gt;().height / 1.25f);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registrantEyePosition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Reg.position.x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Height,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targetBodyPosition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Wol.transform.position.x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Wol.transform.position.y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Wol.transform.position.z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rayDirection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targetBodyPosition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registrantEyePosition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).normalized;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hit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Physics</w:t>
      </w:r>
      <w:r>
        <w:rPr>
          <w:rFonts w:ascii="Consolas" w:hAnsi="Consolas" w:cs="Consolas"/>
          <w:color w:val="000000"/>
          <w:sz w:val="19"/>
          <w:szCs w:val="19"/>
        </w:rPr>
        <w:t>.Raycast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registrantEyePosition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rayDirection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wolfSenses.sightRange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mask.value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.DrawRay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registrantEyePosition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rayDirection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wolfSenses.sightRange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.red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(hit)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hitData.collider.tag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"Rabbit"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Filter(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tracker,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Rabbit,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perceptionStimulus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perceptionStimulus.stimSource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Rabbit)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Type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tracker.agentStatus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tracker.agentStatusFilter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perceptionStimulus.stimSource.GetComponent&lt;</w:t>
      </w:r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 xml:space="preserve">&gt;()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.Wolf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perceptionStimulus.stimSource.GetComponent&lt;</w:t>
      </w:r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&gt;().agentStatus;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(Type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.Wolf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!= 0))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(Type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.WOLF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!= 0))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(Type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!= 0))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.Wolf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(Type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.Wolf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.WOLF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!= 0))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.Wolf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(Type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!= 0))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.Wolf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(Type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!= 0))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(Type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.Wolf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!= 0))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(Type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!= 0))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sourceAgentType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(Type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validAgentTypes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r>
        <w:rPr>
          <w:rFonts w:ascii="Consolas" w:hAnsi="Consolas" w:cs="Consolas"/>
          <w:color w:val="000000"/>
          <w:sz w:val="19"/>
          <w:szCs w:val="19"/>
        </w:rPr>
        <w:t>.NEUTRAL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!= 0))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Pr="00C54E75" w:rsidRDefault="00C54E75" w:rsidP="00C54E75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5CFD" w:rsidRDefault="00085CFD" w:rsidP="00085CFD"/>
    <w:p w:rsidR="00C54E75" w:rsidRDefault="00C54E75" w:rsidP="00C54E75">
      <w:pPr>
        <w:pStyle w:val="Heading1"/>
      </w:pPr>
      <w:proofErr w:type="spellStart"/>
      <w:r>
        <w:t>PerceptionTracker</w:t>
      </w:r>
      <w:proofErr w:type="spell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Perception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PerceptionTracker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Responses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ResNothing,ResRun,ResAttack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0.5f;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NEUTRAL = 0;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WOLF = 1;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RABBIT = 1;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AgentStatus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Neutral,Wolf,Rabbit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AgentStatus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AgentStatus</w:t>
      </w:r>
      <w:r>
        <w:rPr>
          <w:rFonts w:ascii="Consolas" w:hAnsi="Consolas" w:cs="Consolas"/>
          <w:color w:val="000000"/>
          <w:sz w:val="19"/>
          <w:szCs w:val="19"/>
        </w:rPr>
        <w:t>.Rabbit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agentStatusFilter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Awake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perceptionManager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r>
        <w:rPr>
          <w:rFonts w:ascii="Consolas" w:hAnsi="Consolas" w:cs="Consolas"/>
          <w:color w:val="000000"/>
          <w:sz w:val="19"/>
          <w:szCs w:val="19"/>
        </w:rPr>
        <w:t>.Find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"wolf_02"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agentStatusFilter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RABBIT;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FilteredStimulus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"Type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percepStimulus.StimType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from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percepStimulus.stimSource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Responses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Responses</w:t>
      </w:r>
      <w:r>
        <w:rPr>
          <w:rFonts w:ascii="Consolas" w:hAnsi="Consolas" w:cs="Consolas"/>
          <w:color w:val="000000"/>
          <w:sz w:val="19"/>
          <w:szCs w:val="19"/>
        </w:rPr>
        <w:t>.ResNothing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pStyle w:val="Heading1"/>
      </w:pPr>
      <w:proofErr w:type="spellStart"/>
      <w:r>
        <w:lastRenderedPageBreak/>
        <w:t>WolfSenses</w:t>
      </w:r>
      <w:proofErr w:type="spell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bookmarkStart w:id="0" w:name="_GoBack"/>
      <w:bookmarkEnd w:id="0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Perception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WolfSenses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target;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CharacterController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200f;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sightRange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50f;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engageTargetAngle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20f;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CorrectionFactor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20f;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 xml:space="preserve"> ()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characterController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CharacterController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()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target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target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r>
        <w:rPr>
          <w:rFonts w:ascii="Consolas" w:hAnsi="Consolas" w:cs="Consolas"/>
          <w:color w:val="000000"/>
          <w:sz w:val="19"/>
          <w:szCs w:val="19"/>
        </w:rPr>
        <w:t>.FindGameObjectWithTag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"Rabbit"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TargetSightCheck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TargetSightCheck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(target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DistanceToRabbit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.Distance(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sightRange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DistanceToRabbit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.Angle(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targetAngle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.Abs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2))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CharacterController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targetCharacterController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CharacterController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RaycastHit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&lt;&lt; 9;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&lt;&lt; 10;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coverMask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&lt;&lt; 8;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mask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coverMask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targetCharacterController.height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characterController.height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eyePos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transform.position.x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height,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target.transform.position.x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target.transform.position.y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2.0f),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target.transform.position.z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).normalized;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hit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Physics</w:t>
      </w:r>
      <w:r>
        <w:rPr>
          <w:rFonts w:ascii="Consolas" w:hAnsi="Consolas" w:cs="Consolas"/>
          <w:color w:val="000000"/>
          <w:sz w:val="19"/>
          <w:szCs w:val="19"/>
        </w:rPr>
        <w:t>.Raycast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eyePos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sightRange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mask.value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.DrawRay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eyePos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sightRange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.blue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(hit)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hitData.collider.tag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target.gameObject.tag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IsBehindCoverCheck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Wolf,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target)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 0.1f, 0.5f, 1f };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covered = {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range = 3f;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RaycastHit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hit;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LayerMask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coverMask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&lt;&lt; 9;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Wolf.transform.position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).normalized;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 = 0; n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checkY.Length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n++)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Wolf.transform.position.x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Wolf.transform.position.y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[n],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Wolf.transform.position.z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covered[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n]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Physics</w:t>
      </w:r>
      <w:r>
        <w:rPr>
          <w:rFonts w:ascii="Consolas" w:hAnsi="Consolas" w:cs="Consolas"/>
          <w:color w:val="000000"/>
          <w:sz w:val="19"/>
          <w:szCs w:val="19"/>
        </w:rPr>
        <w:t>.Raycast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direction,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hit, range,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coverMask.value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((covered[0] || covered[1] &amp;&amp; !covered[2]));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pStyle w:val="Heading1"/>
      </w:pPr>
      <w:proofErr w:type="spellStart"/>
      <w:r>
        <w:lastRenderedPageBreak/>
        <w:t>PerceptionStimulus</w:t>
      </w:r>
      <w:proofErr w:type="spellEnd"/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Perception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PerceptionStimulus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StimulusTypes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VisualCanSee,AudioMovement,AudioAttack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StimulusTypes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StimType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stimSource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stimLoc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stimDir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stimRadius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stimSecondary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PerceptionStimulus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 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PerceptionStimulus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StimulusTypes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stim,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source,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radius,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secondary)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.StimType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stim;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.stimSource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source;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.stimLoc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.stimDir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.stimRadius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radius;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.stimSecondary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secondary;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Default="00C54E75" w:rsidP="00C54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4E75" w:rsidRPr="00C54E75" w:rsidRDefault="00C54E75" w:rsidP="00C54E75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5CFD" w:rsidRPr="00085CFD" w:rsidRDefault="00085CFD" w:rsidP="00085CFD"/>
    <w:p w:rsidR="00085CFD" w:rsidRPr="00085CFD" w:rsidRDefault="00085CFD" w:rsidP="00085CFD"/>
    <w:p w:rsidR="00085CFD" w:rsidRPr="00085CFD" w:rsidRDefault="00085CFD" w:rsidP="00085CFD"/>
    <w:p w:rsidR="00C9457B" w:rsidRPr="00085CFD" w:rsidRDefault="00C9457B" w:rsidP="00085CFD"/>
    <w:sectPr w:rsidR="00C9457B" w:rsidRPr="00085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93C23"/>
    <w:multiLevelType w:val="hybridMultilevel"/>
    <w:tmpl w:val="81B686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B00A7"/>
    <w:multiLevelType w:val="hybridMultilevel"/>
    <w:tmpl w:val="704EBC2C"/>
    <w:lvl w:ilvl="0" w:tplc="96943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486D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A67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FEB0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4E2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2E4E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FC5F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44CD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5C67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5B946BD"/>
    <w:multiLevelType w:val="hybridMultilevel"/>
    <w:tmpl w:val="07989602"/>
    <w:lvl w:ilvl="0" w:tplc="585A10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02E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D2B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C2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46D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FCE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7C52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BC2F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C4C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A62F60"/>
    <w:multiLevelType w:val="hybridMultilevel"/>
    <w:tmpl w:val="62442976"/>
    <w:lvl w:ilvl="0" w:tplc="1FA67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C803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32E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A6E7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064B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243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5E7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DE8A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1CB9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B81A35"/>
    <w:multiLevelType w:val="hybridMultilevel"/>
    <w:tmpl w:val="40788B94"/>
    <w:lvl w:ilvl="0" w:tplc="4F0E2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928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2CF6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443D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889D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6AA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66D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0828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922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B2956D1"/>
    <w:multiLevelType w:val="hybridMultilevel"/>
    <w:tmpl w:val="C4A8E8D6"/>
    <w:lvl w:ilvl="0" w:tplc="06764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8C72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589C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AA8F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002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B22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EC84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AA3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CCFB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50212FE"/>
    <w:multiLevelType w:val="hybridMultilevel"/>
    <w:tmpl w:val="AE6873DE"/>
    <w:lvl w:ilvl="0" w:tplc="6770B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580D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AA56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3CF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B87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8C2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F475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6617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9A2B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6A31E4F"/>
    <w:multiLevelType w:val="hybridMultilevel"/>
    <w:tmpl w:val="DDD4BC84"/>
    <w:lvl w:ilvl="0" w:tplc="8D58EE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64B9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5231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5AFD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BA44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A813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141F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6C03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A44C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1C3417"/>
    <w:multiLevelType w:val="hybridMultilevel"/>
    <w:tmpl w:val="151065DA"/>
    <w:lvl w:ilvl="0" w:tplc="D2BC11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70A2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8225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021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E0A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924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4268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8037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7897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F3A2AEE"/>
    <w:multiLevelType w:val="hybridMultilevel"/>
    <w:tmpl w:val="6CD6D1D8"/>
    <w:lvl w:ilvl="0" w:tplc="D67255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1665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F2CC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D88F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8423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18A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FCD8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64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EE1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0482714"/>
    <w:multiLevelType w:val="hybridMultilevel"/>
    <w:tmpl w:val="B5AC33AA"/>
    <w:lvl w:ilvl="0" w:tplc="893404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0E95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8AB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C4C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76F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269A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643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281C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F28F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A8168A"/>
    <w:multiLevelType w:val="hybridMultilevel"/>
    <w:tmpl w:val="A07AE6C4"/>
    <w:lvl w:ilvl="0" w:tplc="A9CCA9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E07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BC05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A27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9E6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3A82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DC4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C066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EED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8D359D8"/>
    <w:multiLevelType w:val="hybridMultilevel"/>
    <w:tmpl w:val="0B949A7E"/>
    <w:lvl w:ilvl="0" w:tplc="60783E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CC01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DC2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A615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EF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7E0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BC74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821C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BCDC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BAB6DEE"/>
    <w:multiLevelType w:val="hybridMultilevel"/>
    <w:tmpl w:val="0C963BAC"/>
    <w:lvl w:ilvl="0" w:tplc="B9A80B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5C7C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20BF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2EC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262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F8B6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64ED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002D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1E61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E45546C"/>
    <w:multiLevelType w:val="hybridMultilevel"/>
    <w:tmpl w:val="DC2052EE"/>
    <w:lvl w:ilvl="0" w:tplc="ECDC6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30B9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269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4EC3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E4D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DE7A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3CF5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8486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7E0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3C71192"/>
    <w:multiLevelType w:val="hybridMultilevel"/>
    <w:tmpl w:val="66680114"/>
    <w:lvl w:ilvl="0" w:tplc="92B002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FEC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AF6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9684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A0CA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407F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882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6AF8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F061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7B96190"/>
    <w:multiLevelType w:val="hybridMultilevel"/>
    <w:tmpl w:val="364A074C"/>
    <w:lvl w:ilvl="0" w:tplc="47B2CF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EAB7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ACB8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8E67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0CEC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AA12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8E02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8A7E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0ED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B1A0410"/>
    <w:multiLevelType w:val="hybridMultilevel"/>
    <w:tmpl w:val="1766E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B4E677F"/>
    <w:multiLevelType w:val="hybridMultilevel"/>
    <w:tmpl w:val="8DF43A58"/>
    <w:lvl w:ilvl="0" w:tplc="BD145A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AA84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AE4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F084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02C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B62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8839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2E8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D226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2CF3782"/>
    <w:multiLevelType w:val="hybridMultilevel"/>
    <w:tmpl w:val="66A407BA"/>
    <w:lvl w:ilvl="0" w:tplc="BC1E57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D8E7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3C37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24BF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A48B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E6FF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9433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8696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C87B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FA68CB"/>
    <w:multiLevelType w:val="hybridMultilevel"/>
    <w:tmpl w:val="21088BCE"/>
    <w:lvl w:ilvl="0" w:tplc="E0104B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A08B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083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F6B5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86C5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688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38E6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6C6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288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23D2CC9"/>
    <w:multiLevelType w:val="hybridMultilevel"/>
    <w:tmpl w:val="B3B6C574"/>
    <w:lvl w:ilvl="0" w:tplc="9500C6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648758">
      <w:start w:val="210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4A6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AC59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62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DA0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E271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B2D7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2621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5932436"/>
    <w:multiLevelType w:val="hybridMultilevel"/>
    <w:tmpl w:val="A8148570"/>
    <w:lvl w:ilvl="0" w:tplc="A8BE11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9E43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4A8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AE3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A20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FEF7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8491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F48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E1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B5B06BC"/>
    <w:multiLevelType w:val="hybridMultilevel"/>
    <w:tmpl w:val="354C2B64"/>
    <w:lvl w:ilvl="0" w:tplc="15FCBE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60BF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C9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AA96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A6AA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04A8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AC2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5A0D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422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CA15A0F"/>
    <w:multiLevelType w:val="hybridMultilevel"/>
    <w:tmpl w:val="799CE362"/>
    <w:lvl w:ilvl="0" w:tplc="D820DB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EA65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061D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520F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1E24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6236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9033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F497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5808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2DE32B8"/>
    <w:multiLevelType w:val="hybridMultilevel"/>
    <w:tmpl w:val="E6F6291A"/>
    <w:lvl w:ilvl="0" w:tplc="4A062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AC30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962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0863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4E63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801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782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F87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2440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56A6D6C"/>
    <w:multiLevelType w:val="hybridMultilevel"/>
    <w:tmpl w:val="15BC2144"/>
    <w:lvl w:ilvl="0" w:tplc="B4D003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A3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8651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4CA3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FC60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840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0EBD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663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FA0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A324DE6"/>
    <w:multiLevelType w:val="hybridMultilevel"/>
    <w:tmpl w:val="78E66C18"/>
    <w:lvl w:ilvl="0" w:tplc="50123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BECA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084D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AE10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285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E81A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033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7893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800B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C001D48"/>
    <w:multiLevelType w:val="hybridMultilevel"/>
    <w:tmpl w:val="17C40BC8"/>
    <w:lvl w:ilvl="0" w:tplc="6F9AD1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2866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7AD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668B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984C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76B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F8F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5C49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9EF6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F5E2598"/>
    <w:multiLevelType w:val="hybridMultilevel"/>
    <w:tmpl w:val="FCE20106"/>
    <w:lvl w:ilvl="0" w:tplc="B1A20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C483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FAE1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4C6B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26BE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CED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78F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5414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E2B2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60E58D9"/>
    <w:multiLevelType w:val="hybridMultilevel"/>
    <w:tmpl w:val="6740A394"/>
    <w:lvl w:ilvl="0" w:tplc="CF2EA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E2B8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D658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AC1C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F01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824E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3A5F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AED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B4C3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7276E6F"/>
    <w:multiLevelType w:val="hybridMultilevel"/>
    <w:tmpl w:val="D82E1344"/>
    <w:lvl w:ilvl="0" w:tplc="87262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BAC1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A616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D23B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FAF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18E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680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06DC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DE2F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8CC018B"/>
    <w:multiLevelType w:val="hybridMultilevel"/>
    <w:tmpl w:val="D40C5162"/>
    <w:lvl w:ilvl="0" w:tplc="7E2E2E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863C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607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B63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0AF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E600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E2F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DAC2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B47B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CA05398"/>
    <w:multiLevelType w:val="hybridMultilevel"/>
    <w:tmpl w:val="6BD8B18C"/>
    <w:lvl w:ilvl="0" w:tplc="C068D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3265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F0C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CE8B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107D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CA0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608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F852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CEFA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4"/>
  </w:num>
  <w:num w:numId="3">
    <w:abstractNumId w:val="14"/>
  </w:num>
  <w:num w:numId="4">
    <w:abstractNumId w:val="23"/>
  </w:num>
  <w:num w:numId="5">
    <w:abstractNumId w:val="3"/>
  </w:num>
  <w:num w:numId="6">
    <w:abstractNumId w:val="29"/>
  </w:num>
  <w:num w:numId="7">
    <w:abstractNumId w:val="12"/>
  </w:num>
  <w:num w:numId="8">
    <w:abstractNumId w:val="15"/>
  </w:num>
  <w:num w:numId="9">
    <w:abstractNumId w:val="31"/>
  </w:num>
  <w:num w:numId="10">
    <w:abstractNumId w:val="25"/>
  </w:num>
  <w:num w:numId="11">
    <w:abstractNumId w:val="6"/>
  </w:num>
  <w:num w:numId="12">
    <w:abstractNumId w:val="1"/>
  </w:num>
  <w:num w:numId="13">
    <w:abstractNumId w:val="5"/>
  </w:num>
  <w:num w:numId="14">
    <w:abstractNumId w:val="22"/>
  </w:num>
  <w:num w:numId="15">
    <w:abstractNumId w:val="21"/>
  </w:num>
  <w:num w:numId="16">
    <w:abstractNumId w:val="17"/>
  </w:num>
  <w:num w:numId="17">
    <w:abstractNumId w:val="30"/>
  </w:num>
  <w:num w:numId="18">
    <w:abstractNumId w:val="20"/>
  </w:num>
  <w:num w:numId="19">
    <w:abstractNumId w:val="10"/>
  </w:num>
  <w:num w:numId="20">
    <w:abstractNumId w:val="16"/>
  </w:num>
  <w:num w:numId="21">
    <w:abstractNumId w:val="9"/>
  </w:num>
  <w:num w:numId="22">
    <w:abstractNumId w:val="32"/>
  </w:num>
  <w:num w:numId="23">
    <w:abstractNumId w:val="33"/>
  </w:num>
  <w:num w:numId="24">
    <w:abstractNumId w:val="2"/>
  </w:num>
  <w:num w:numId="25">
    <w:abstractNumId w:val="18"/>
  </w:num>
  <w:num w:numId="26">
    <w:abstractNumId w:val="8"/>
  </w:num>
  <w:num w:numId="27">
    <w:abstractNumId w:val="13"/>
  </w:num>
  <w:num w:numId="28">
    <w:abstractNumId w:val="4"/>
  </w:num>
  <w:num w:numId="29">
    <w:abstractNumId w:val="11"/>
  </w:num>
  <w:num w:numId="30">
    <w:abstractNumId w:val="27"/>
  </w:num>
  <w:num w:numId="31">
    <w:abstractNumId w:val="19"/>
  </w:num>
  <w:num w:numId="32">
    <w:abstractNumId w:val="7"/>
  </w:num>
  <w:num w:numId="33">
    <w:abstractNumId w:val="28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A6D"/>
    <w:rsid w:val="0002573F"/>
    <w:rsid w:val="000757C2"/>
    <w:rsid w:val="00080B74"/>
    <w:rsid w:val="00085CFD"/>
    <w:rsid w:val="00086C89"/>
    <w:rsid w:val="00090772"/>
    <w:rsid w:val="000E1BF5"/>
    <w:rsid w:val="00151AC8"/>
    <w:rsid w:val="001638F8"/>
    <w:rsid w:val="001A7363"/>
    <w:rsid w:val="001D5BA7"/>
    <w:rsid w:val="002154B6"/>
    <w:rsid w:val="00231328"/>
    <w:rsid w:val="00245421"/>
    <w:rsid w:val="00292486"/>
    <w:rsid w:val="002A53EC"/>
    <w:rsid w:val="002B0724"/>
    <w:rsid w:val="002E28D9"/>
    <w:rsid w:val="002F1BD6"/>
    <w:rsid w:val="00304395"/>
    <w:rsid w:val="00304A6D"/>
    <w:rsid w:val="00312C9B"/>
    <w:rsid w:val="00393D66"/>
    <w:rsid w:val="003C6FB8"/>
    <w:rsid w:val="004663C9"/>
    <w:rsid w:val="004948CC"/>
    <w:rsid w:val="004B597B"/>
    <w:rsid w:val="004C4364"/>
    <w:rsid w:val="004D3374"/>
    <w:rsid w:val="004F5499"/>
    <w:rsid w:val="005033E4"/>
    <w:rsid w:val="00523485"/>
    <w:rsid w:val="005506A1"/>
    <w:rsid w:val="0057257D"/>
    <w:rsid w:val="005847C4"/>
    <w:rsid w:val="005A1824"/>
    <w:rsid w:val="005B252D"/>
    <w:rsid w:val="005F06AA"/>
    <w:rsid w:val="00670476"/>
    <w:rsid w:val="006E33C0"/>
    <w:rsid w:val="006F0D7B"/>
    <w:rsid w:val="00733242"/>
    <w:rsid w:val="00776104"/>
    <w:rsid w:val="007E2716"/>
    <w:rsid w:val="007F6155"/>
    <w:rsid w:val="00803BC5"/>
    <w:rsid w:val="008157CA"/>
    <w:rsid w:val="00816D22"/>
    <w:rsid w:val="008512ED"/>
    <w:rsid w:val="008520B1"/>
    <w:rsid w:val="008624DF"/>
    <w:rsid w:val="008875E2"/>
    <w:rsid w:val="008B2EE7"/>
    <w:rsid w:val="008C789F"/>
    <w:rsid w:val="008D0C55"/>
    <w:rsid w:val="008F231D"/>
    <w:rsid w:val="00934294"/>
    <w:rsid w:val="00953465"/>
    <w:rsid w:val="009B1F7A"/>
    <w:rsid w:val="009C1CAE"/>
    <w:rsid w:val="00A329F3"/>
    <w:rsid w:val="00A37E93"/>
    <w:rsid w:val="00A63891"/>
    <w:rsid w:val="00A922E8"/>
    <w:rsid w:val="00BC54A4"/>
    <w:rsid w:val="00BD7313"/>
    <w:rsid w:val="00BF466C"/>
    <w:rsid w:val="00C2102E"/>
    <w:rsid w:val="00C21E59"/>
    <w:rsid w:val="00C25250"/>
    <w:rsid w:val="00C32640"/>
    <w:rsid w:val="00C54E75"/>
    <w:rsid w:val="00C60E4F"/>
    <w:rsid w:val="00C92D77"/>
    <w:rsid w:val="00C9457B"/>
    <w:rsid w:val="00C96E27"/>
    <w:rsid w:val="00CA7C5E"/>
    <w:rsid w:val="00CE4F39"/>
    <w:rsid w:val="00CF7272"/>
    <w:rsid w:val="00D0492A"/>
    <w:rsid w:val="00D10EF8"/>
    <w:rsid w:val="00D327E1"/>
    <w:rsid w:val="00D54BDF"/>
    <w:rsid w:val="00D97A13"/>
    <w:rsid w:val="00DD6D44"/>
    <w:rsid w:val="00E05658"/>
    <w:rsid w:val="00E05E41"/>
    <w:rsid w:val="00E24BB3"/>
    <w:rsid w:val="00E51149"/>
    <w:rsid w:val="00E67199"/>
    <w:rsid w:val="00EB0F84"/>
    <w:rsid w:val="00EB5B1A"/>
    <w:rsid w:val="00ED59F2"/>
    <w:rsid w:val="00F441B4"/>
    <w:rsid w:val="00F802B7"/>
    <w:rsid w:val="00F8512C"/>
    <w:rsid w:val="00F94087"/>
    <w:rsid w:val="00F952CF"/>
    <w:rsid w:val="00FB0039"/>
    <w:rsid w:val="00FB584E"/>
    <w:rsid w:val="00FC24BE"/>
    <w:rsid w:val="00FC4B54"/>
    <w:rsid w:val="00FE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D26B"/>
  <w15:docId w15:val="{48C9976B-417D-4F58-9C6F-998CCF7A8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A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A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04A6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4A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043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5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3E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6F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5833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67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30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21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42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58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9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11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72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1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87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580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10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84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6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11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62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18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36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57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211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2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70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74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5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7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38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912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64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9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7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11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37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9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5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5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35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5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7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15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49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3936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999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2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72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94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22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5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97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395A3D06</Template>
  <TotalTime>24</TotalTime>
  <Pages>18</Pages>
  <Words>3715</Words>
  <Characters>21177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Luke Foster</cp:lastModifiedBy>
  <cp:revision>8</cp:revision>
  <dcterms:created xsi:type="dcterms:W3CDTF">2018-01-12T11:01:00Z</dcterms:created>
  <dcterms:modified xsi:type="dcterms:W3CDTF">2018-01-12T13:28:00Z</dcterms:modified>
</cp:coreProperties>
</file>